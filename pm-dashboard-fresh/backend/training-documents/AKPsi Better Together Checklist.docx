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7974FE" w14:textId="18F169C7" w:rsidR="00756B5A" w:rsidRPr="00FA0EF6" w:rsidRDefault="00461159" w:rsidP="00FA0EF6">
      <w:pPr>
        <w:pStyle w:val="Heading1"/>
      </w:pPr>
      <w:r>
        <w:t>Better Together Checklist</w:t>
      </w:r>
    </w:p>
    <w:p w14:paraId="0E6A61A0" w14:textId="77777777" w:rsidR="00461159" w:rsidRDefault="00461159" w:rsidP="005F15E6">
      <w:pPr>
        <w:spacing w:after="0" w:line="240" w:lineRule="auto"/>
        <w:jc w:val="center"/>
        <w:rPr>
          <w:rFonts w:eastAsiaTheme="majorEastAsia" w:cs="Droid Serif"/>
          <w:b/>
          <w:bCs/>
          <w:noProof/>
          <w:color w:val="ED8B00"/>
          <w:sz w:val="20"/>
          <w:szCs w:val="20"/>
        </w:rPr>
      </w:pPr>
      <w:r w:rsidRPr="00461159">
        <w:rPr>
          <w:rFonts w:eastAsiaTheme="majorEastAsia" w:cs="Droid Serif"/>
          <w:b/>
          <w:bCs/>
          <w:noProof/>
          <w:color w:val="ED8B00"/>
          <w:sz w:val="20"/>
          <w:szCs w:val="20"/>
        </w:rPr>
        <w:t>Use these questions to guide the Better Together resources helping chapters deliver a joint project.</w:t>
      </w:r>
    </w:p>
    <w:p w14:paraId="2DBB4B95" w14:textId="3D9F9C51" w:rsidR="00461159" w:rsidRPr="00461159" w:rsidRDefault="00461159" w:rsidP="00461159">
      <w:pPr>
        <w:spacing w:after="0" w:line="240" w:lineRule="auto"/>
        <w:jc w:val="center"/>
        <w:rPr>
          <w:rFonts w:eastAsiaTheme="majorEastAsia" w:cs="Droid Serif"/>
          <w:b/>
          <w:bCs/>
          <w:noProof/>
          <w:color w:val="ED8B00"/>
          <w:sz w:val="20"/>
          <w:szCs w:val="20"/>
        </w:rPr>
      </w:pPr>
      <w:r>
        <w:rPr>
          <w:rFonts w:eastAsiaTheme="majorEastAsia" w:cs="Droid Serif"/>
          <w:b/>
          <w:bCs/>
          <w:noProof/>
          <w:color w:val="ED8B00"/>
          <w:sz w:val="20"/>
          <w:szCs w:val="20"/>
        </w:rPr>
        <w:t>Click on the box to check it off.</w:t>
      </w:r>
    </w:p>
    <w:p w14:paraId="03E77822" w14:textId="77777777" w:rsidR="00461159" w:rsidRDefault="00461159" w:rsidP="00FA0EF6">
      <w:pPr>
        <w:pStyle w:val="Heading2"/>
      </w:pPr>
    </w:p>
    <w:p w14:paraId="5F887177" w14:textId="66C7D9D6" w:rsidR="00756B5A" w:rsidRPr="00FA0EF6" w:rsidRDefault="00461159" w:rsidP="00FA0EF6">
      <w:pPr>
        <w:pStyle w:val="Heading2"/>
      </w:pPr>
      <w:r>
        <w:t>INITIAT</w:t>
      </w:r>
      <w:r w:rsidR="005D790C">
        <w:t>ING</w:t>
      </w:r>
    </w:p>
    <w:p w14:paraId="1455942B" w14:textId="3B8E1085" w:rsidR="00461159" w:rsidRPr="00461159" w:rsidRDefault="00000000" w:rsidP="00461159">
      <w:pPr>
        <w:pStyle w:val="checklist"/>
        <w:ind w:left="270" w:hanging="270"/>
        <w:rPr>
          <w:rFonts w:ascii="Raleway" w:hAnsi="Raleway" w:cs="Calibri"/>
        </w:rPr>
      </w:pPr>
      <w:sdt>
        <w:sdtPr>
          <w:rPr>
            <w:rFonts w:ascii="Calibri" w:hAnsi="Calibri" w:cs="Calibri"/>
            <w:color w:val="F0A22E" w:themeColor="accent1"/>
          </w:rPr>
          <w:id w:val="6804023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1159">
            <w:rPr>
              <w:rFonts w:ascii="MS Gothic" w:eastAsia="MS Gothic" w:hAnsi="MS Gothic" w:cs="Calibri" w:hint="eastAsia"/>
              <w:color w:val="F0A22E" w:themeColor="accent1"/>
            </w:rPr>
            <w:t>☐</w:t>
          </w:r>
        </w:sdtContent>
      </w:sdt>
      <w:r w:rsidR="00461159">
        <w:rPr>
          <w:rFonts w:ascii="Raleway" w:hAnsi="Raleway" w:cs="Calibri"/>
        </w:rPr>
        <w:t xml:space="preserve"> W</w:t>
      </w:r>
      <w:r w:rsidR="00461159" w:rsidRPr="00461159">
        <w:rPr>
          <w:rFonts w:ascii="Raleway" w:hAnsi="Raleway" w:cs="Calibri"/>
        </w:rPr>
        <w:t>ho from the Chapter will be the primary contact as the Project Manager? What is a working name for the project?</w:t>
      </w:r>
    </w:p>
    <w:p w14:paraId="32220160" w14:textId="77777777" w:rsidR="00461159" w:rsidRPr="00461159" w:rsidRDefault="00000000" w:rsidP="00461159">
      <w:pPr>
        <w:pStyle w:val="checklist"/>
        <w:ind w:left="270" w:hanging="270"/>
        <w:rPr>
          <w:rFonts w:ascii="Raleway" w:hAnsi="Raleway" w:cs="Calibri"/>
        </w:rPr>
      </w:pPr>
      <w:sdt>
        <w:sdtPr>
          <w:rPr>
            <w:rFonts w:ascii="Raleway" w:hAnsi="Raleway" w:cs="Calibri"/>
            <w:color w:val="F0A22E" w:themeColor="accent1"/>
          </w:rPr>
          <w:id w:val="-2307751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1159" w:rsidRPr="00461159">
            <w:rPr>
              <w:rFonts w:ascii="Segoe UI Symbol" w:eastAsia="MS Gothic" w:hAnsi="Segoe UI Symbol" w:cs="Segoe UI Symbol"/>
              <w:color w:val="F0A22E" w:themeColor="accent1"/>
            </w:rPr>
            <w:t>☐</w:t>
          </w:r>
        </w:sdtContent>
      </w:sdt>
      <w:r w:rsidR="00461159" w:rsidRPr="00461159">
        <w:rPr>
          <w:rFonts w:ascii="Raleway" w:hAnsi="Raleway" w:cs="Calibri"/>
        </w:rPr>
        <w:t xml:space="preserve"> Who is assigned to help the Chapter?  Commonwealth Leadership® Alliance resource? PMI resource? </w:t>
      </w:r>
    </w:p>
    <w:p w14:paraId="5D9B975A" w14:textId="77777777" w:rsidR="00461159" w:rsidRPr="00461159" w:rsidRDefault="00000000" w:rsidP="00461159">
      <w:pPr>
        <w:pStyle w:val="checklist"/>
        <w:rPr>
          <w:rFonts w:ascii="Raleway" w:hAnsi="Raleway" w:cs="Calibri"/>
        </w:rPr>
      </w:pPr>
      <w:sdt>
        <w:sdtPr>
          <w:rPr>
            <w:rFonts w:ascii="Raleway" w:hAnsi="Raleway" w:cs="Calibri"/>
            <w:color w:val="F0A22E" w:themeColor="accent1"/>
          </w:rPr>
          <w:id w:val="12305001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1159" w:rsidRPr="00461159">
            <w:rPr>
              <w:rFonts w:ascii="Segoe UI Symbol" w:eastAsia="MS Gothic" w:hAnsi="Segoe UI Symbol" w:cs="Segoe UI Symbol"/>
              <w:color w:val="F0A22E" w:themeColor="accent1"/>
            </w:rPr>
            <w:t>☐</w:t>
          </w:r>
        </w:sdtContent>
      </w:sdt>
      <w:r w:rsidR="00461159" w:rsidRPr="00461159">
        <w:rPr>
          <w:rFonts w:ascii="Raleway" w:hAnsi="Raleway" w:cs="Calibri"/>
        </w:rPr>
        <w:t xml:space="preserve"> See the </w:t>
      </w:r>
      <w:r w:rsidR="00461159" w:rsidRPr="00461159">
        <w:rPr>
          <w:rFonts w:ascii="Raleway" w:hAnsi="Raleway" w:cs="Calibri"/>
          <w:i/>
          <w:iCs/>
        </w:rPr>
        <w:t>Initiate</w:t>
      </w:r>
      <w:r w:rsidR="00461159" w:rsidRPr="00461159">
        <w:rPr>
          <w:rFonts w:ascii="Raleway" w:hAnsi="Raleway" w:cs="Calibri"/>
        </w:rPr>
        <w:t xml:space="preserve"> section of the </w:t>
      </w:r>
      <w:r w:rsidR="00461159" w:rsidRPr="00461159">
        <w:rPr>
          <w:rFonts w:ascii="Raleway" w:hAnsi="Raleway" w:cs="Calibri"/>
          <w:i/>
          <w:iCs/>
        </w:rPr>
        <w:t xml:space="preserve">Better Together Resource Packet </w:t>
      </w:r>
      <w:r w:rsidR="00461159" w:rsidRPr="00461159">
        <w:rPr>
          <w:rFonts w:ascii="Raleway" w:hAnsi="Raleway" w:cs="Calibri"/>
        </w:rPr>
        <w:t>for guidance and templates.</w:t>
      </w:r>
    </w:p>
    <w:p w14:paraId="43191FF4" w14:textId="01577CA6" w:rsidR="00F111DC" w:rsidRDefault="00F111DC" w:rsidP="00461159">
      <w:pPr>
        <w:spacing w:after="0"/>
        <w:rPr>
          <w:rFonts w:cstheme="minorHAnsi"/>
          <w:szCs w:val="22"/>
          <w:lang w:val="en-GB"/>
        </w:rPr>
      </w:pPr>
    </w:p>
    <w:p w14:paraId="7C7D3FCF" w14:textId="63B4E34D" w:rsidR="00461159" w:rsidRDefault="00461159" w:rsidP="00461159">
      <w:pPr>
        <w:pStyle w:val="Heading2"/>
      </w:pPr>
      <w:r>
        <w:t>PLAN</w:t>
      </w:r>
      <w:r w:rsidR="005D790C">
        <w:t>NING</w:t>
      </w:r>
    </w:p>
    <w:p w14:paraId="687E7DBC" w14:textId="45359B91" w:rsidR="00461159" w:rsidRPr="00461159" w:rsidRDefault="00461159" w:rsidP="00461159">
      <w:pPr>
        <w:spacing w:after="0"/>
        <w:rPr>
          <w:b/>
          <w:bCs/>
          <w:i/>
          <w:iCs/>
          <w:color w:val="FFC000"/>
        </w:rPr>
      </w:pPr>
      <w:r w:rsidRPr="00461159">
        <w:rPr>
          <w:rFonts w:eastAsiaTheme="majorEastAsia" w:cs="Droid Serif"/>
          <w:b/>
          <w:bCs/>
          <w:i/>
          <w:iCs/>
          <w:noProof/>
          <w:color w:val="ED8B00"/>
          <w:sz w:val="20"/>
          <w:szCs w:val="20"/>
        </w:rPr>
        <w:t>Context</w:t>
      </w:r>
    </w:p>
    <w:p w14:paraId="0CA01E79" w14:textId="77777777" w:rsidR="00461159" w:rsidRPr="00461159" w:rsidRDefault="00000000" w:rsidP="00461159">
      <w:pPr>
        <w:pStyle w:val="checklist"/>
        <w:rPr>
          <w:rFonts w:ascii="Raleway" w:hAnsi="Raleway" w:cs="Calibri"/>
          <w:color w:val="F0A22E" w:themeColor="accent1"/>
        </w:rPr>
      </w:pPr>
      <w:sdt>
        <w:sdtPr>
          <w:rPr>
            <w:rFonts w:ascii="Raleway" w:hAnsi="Raleway" w:cs="Calibri"/>
            <w:color w:val="F0A22E" w:themeColor="accent1"/>
          </w:rPr>
          <w:id w:val="14451907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1159" w:rsidRPr="00461159">
            <w:rPr>
              <w:rFonts w:ascii="Segoe UI Symbol" w:eastAsia="MS Gothic" w:hAnsi="Segoe UI Symbol" w:cs="Segoe UI Symbol"/>
              <w:color w:val="F0A22E" w:themeColor="accent1"/>
            </w:rPr>
            <w:t>☐</w:t>
          </w:r>
        </w:sdtContent>
      </w:sdt>
      <w:r w:rsidR="00461159" w:rsidRPr="00461159">
        <w:rPr>
          <w:rFonts w:ascii="Raleway" w:hAnsi="Raleway" w:cs="Calibri"/>
        </w:rPr>
        <w:t xml:space="preserve">  Who will be the partnering student organization? What is their contact information?</w:t>
      </w:r>
    </w:p>
    <w:p w14:paraId="75BDAF97" w14:textId="77777777" w:rsidR="00461159" w:rsidRPr="00461159" w:rsidRDefault="00000000" w:rsidP="00461159">
      <w:pPr>
        <w:pStyle w:val="checklist"/>
        <w:rPr>
          <w:rFonts w:ascii="Raleway" w:hAnsi="Raleway" w:cs="Calibri"/>
        </w:rPr>
      </w:pPr>
      <w:sdt>
        <w:sdtPr>
          <w:rPr>
            <w:rFonts w:ascii="Raleway" w:hAnsi="Raleway" w:cs="Calibri"/>
            <w:color w:val="F0A22E" w:themeColor="accent1"/>
          </w:rPr>
          <w:id w:val="-15250862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1159" w:rsidRPr="00461159">
            <w:rPr>
              <w:rFonts w:ascii="Segoe UI Symbol" w:eastAsia="MS Gothic" w:hAnsi="Segoe UI Symbol" w:cs="Segoe UI Symbol"/>
              <w:color w:val="F0A22E" w:themeColor="accent1"/>
            </w:rPr>
            <w:t>☐</w:t>
          </w:r>
        </w:sdtContent>
      </w:sdt>
      <w:r w:rsidR="00461159" w:rsidRPr="00461159">
        <w:rPr>
          <w:rFonts w:ascii="Raleway" w:hAnsi="Raleway" w:cs="Calibri"/>
          <w:color w:val="F0A22E" w:themeColor="accent1"/>
        </w:rPr>
        <w:tab/>
      </w:r>
      <w:r w:rsidR="00461159" w:rsidRPr="00461159">
        <w:rPr>
          <w:rFonts w:ascii="Raleway" w:hAnsi="Raleway" w:cs="Calibri"/>
        </w:rPr>
        <w:t xml:space="preserve">What is the vision for their </w:t>
      </w:r>
      <w:r w:rsidR="00461159" w:rsidRPr="00461159">
        <w:rPr>
          <w:rFonts w:ascii="Raleway" w:hAnsi="Raleway" w:cs="Calibri"/>
          <w:i/>
          <w:iCs/>
        </w:rPr>
        <w:t>Better Together</w:t>
      </w:r>
      <w:r w:rsidR="00461159" w:rsidRPr="00461159">
        <w:rPr>
          <w:rFonts w:ascii="Raleway" w:hAnsi="Raleway" w:cs="Calibri"/>
        </w:rPr>
        <w:t xml:space="preserve"> initiative? Who will it benefit and gain value? What is compelling and exciting about it? How can you develop this together with your partnering student organization?  </w:t>
      </w:r>
    </w:p>
    <w:p w14:paraId="0906376F" w14:textId="77777777" w:rsidR="00461159" w:rsidRPr="00461159" w:rsidRDefault="00000000" w:rsidP="00461159">
      <w:pPr>
        <w:pStyle w:val="checklist"/>
        <w:rPr>
          <w:rFonts w:ascii="Raleway" w:hAnsi="Raleway" w:cs="Calibri"/>
        </w:rPr>
      </w:pPr>
      <w:sdt>
        <w:sdtPr>
          <w:rPr>
            <w:rFonts w:ascii="Raleway" w:hAnsi="Raleway" w:cs="Calibri"/>
            <w:color w:val="F0A22E" w:themeColor="accent1"/>
          </w:rPr>
          <w:id w:val="11861735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1159" w:rsidRPr="00461159">
            <w:rPr>
              <w:rFonts w:ascii="Segoe UI Symbol" w:eastAsia="MS Gothic" w:hAnsi="Segoe UI Symbol" w:cs="Segoe UI Symbol"/>
              <w:color w:val="F0A22E" w:themeColor="accent1"/>
            </w:rPr>
            <w:t>☐</w:t>
          </w:r>
        </w:sdtContent>
      </w:sdt>
      <w:r w:rsidR="00461159" w:rsidRPr="00461159">
        <w:rPr>
          <w:rFonts w:ascii="Raleway" w:hAnsi="Raleway" w:cs="Calibri"/>
          <w:color w:val="F0A22E" w:themeColor="accent1"/>
        </w:rPr>
        <w:tab/>
      </w:r>
      <w:r w:rsidR="00461159" w:rsidRPr="00461159">
        <w:rPr>
          <w:rFonts w:ascii="Raleway" w:hAnsi="Raleway" w:cs="Calibri"/>
        </w:rPr>
        <w:t xml:space="preserve">Do you have a project charter?  </w:t>
      </w:r>
    </w:p>
    <w:p w14:paraId="513A23EC" w14:textId="4045C752" w:rsidR="00461159" w:rsidRPr="00461159" w:rsidRDefault="00461159" w:rsidP="00461159">
      <w:pPr>
        <w:spacing w:after="0"/>
        <w:rPr>
          <w:b/>
          <w:bCs/>
          <w:i/>
          <w:iCs/>
          <w:color w:val="FFC000"/>
        </w:rPr>
      </w:pPr>
      <w:r>
        <w:rPr>
          <w:rFonts w:eastAsiaTheme="majorEastAsia" w:cs="Droid Serif"/>
          <w:b/>
          <w:bCs/>
          <w:i/>
          <w:iCs/>
          <w:noProof/>
          <w:color w:val="ED8B00"/>
          <w:sz w:val="20"/>
          <w:szCs w:val="20"/>
        </w:rPr>
        <w:t>Content</w:t>
      </w:r>
    </w:p>
    <w:p w14:paraId="0AD4E0E5" w14:textId="77777777" w:rsidR="00461159" w:rsidRPr="00461159" w:rsidRDefault="00000000" w:rsidP="00461159">
      <w:pPr>
        <w:pStyle w:val="checklist"/>
        <w:rPr>
          <w:rFonts w:ascii="Raleway" w:hAnsi="Raleway" w:cs="Calibri"/>
        </w:rPr>
      </w:pPr>
      <w:sdt>
        <w:sdtPr>
          <w:rPr>
            <w:rFonts w:ascii="Raleway" w:hAnsi="Raleway" w:cs="Calibri"/>
            <w:color w:val="F0A22E" w:themeColor="accent1"/>
          </w:rPr>
          <w:id w:val="2696681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1159" w:rsidRPr="00461159">
            <w:rPr>
              <w:rFonts w:ascii="Segoe UI Symbol" w:eastAsia="MS Gothic" w:hAnsi="Segoe UI Symbol" w:cs="Segoe UI Symbol"/>
              <w:color w:val="F0A22E" w:themeColor="accent1"/>
            </w:rPr>
            <w:t>☐</w:t>
          </w:r>
        </w:sdtContent>
      </w:sdt>
      <w:r w:rsidR="00461159" w:rsidRPr="00461159">
        <w:rPr>
          <w:rFonts w:ascii="Raleway" w:hAnsi="Raleway" w:cs="Calibri"/>
        </w:rPr>
        <w:t xml:space="preserve">  </w:t>
      </w:r>
      <w:bookmarkStart w:id="0" w:name="_Hlk180755997"/>
      <w:r w:rsidR="00461159" w:rsidRPr="00461159">
        <w:rPr>
          <w:rFonts w:ascii="Raleway" w:hAnsi="Raleway" w:cs="Calibri"/>
        </w:rPr>
        <w:t xml:space="preserve">What information will you gather and assess that will help you make an informed decision about how to act? </w:t>
      </w:r>
    </w:p>
    <w:p w14:paraId="23C467BE" w14:textId="77777777" w:rsidR="00461159" w:rsidRPr="00461159" w:rsidRDefault="00000000" w:rsidP="00461159">
      <w:pPr>
        <w:pStyle w:val="checklist"/>
        <w:rPr>
          <w:rFonts w:ascii="Raleway" w:hAnsi="Raleway" w:cs="Calibri"/>
        </w:rPr>
      </w:pPr>
      <w:sdt>
        <w:sdtPr>
          <w:rPr>
            <w:rFonts w:ascii="Raleway" w:hAnsi="Raleway" w:cs="Calibri"/>
            <w:color w:val="F0A22E" w:themeColor="accent1"/>
          </w:rPr>
          <w:id w:val="-693522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1159" w:rsidRPr="00461159">
            <w:rPr>
              <w:rFonts w:ascii="Segoe UI Symbol" w:eastAsia="MS Gothic" w:hAnsi="Segoe UI Symbol" w:cs="Segoe UI Symbol"/>
              <w:color w:val="F0A22E" w:themeColor="accent1"/>
            </w:rPr>
            <w:t>☐</w:t>
          </w:r>
        </w:sdtContent>
      </w:sdt>
      <w:r w:rsidR="00461159" w:rsidRPr="00461159">
        <w:rPr>
          <w:rFonts w:ascii="Raleway" w:hAnsi="Raleway" w:cs="Calibri"/>
          <w:color w:val="F0A22E" w:themeColor="accent1"/>
        </w:rPr>
        <w:tab/>
      </w:r>
      <w:r w:rsidR="00461159" w:rsidRPr="00461159">
        <w:rPr>
          <w:rFonts w:ascii="Raleway" w:hAnsi="Raleway" w:cs="Calibri"/>
        </w:rPr>
        <w:t>How might you create your work breakdown structure?  What organizational resources might you need to align?</w:t>
      </w:r>
    </w:p>
    <w:p w14:paraId="40CCA07E" w14:textId="77777777" w:rsidR="00461159" w:rsidRPr="00461159" w:rsidRDefault="00000000" w:rsidP="00461159">
      <w:pPr>
        <w:pStyle w:val="checklist"/>
        <w:rPr>
          <w:rFonts w:ascii="Raleway" w:hAnsi="Raleway" w:cs="Calibri"/>
        </w:rPr>
      </w:pPr>
      <w:sdt>
        <w:sdtPr>
          <w:rPr>
            <w:rFonts w:ascii="Raleway" w:hAnsi="Raleway" w:cs="Calibri"/>
            <w:color w:val="F0A22E" w:themeColor="accent1"/>
          </w:rPr>
          <w:id w:val="-4379153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1159" w:rsidRPr="00461159">
            <w:rPr>
              <w:rFonts w:ascii="Segoe UI Symbol" w:eastAsia="MS Gothic" w:hAnsi="Segoe UI Symbol" w:cs="Segoe UI Symbol"/>
              <w:color w:val="F0A22E" w:themeColor="accent1"/>
            </w:rPr>
            <w:t>☐</w:t>
          </w:r>
        </w:sdtContent>
      </w:sdt>
      <w:r w:rsidR="00461159" w:rsidRPr="00461159">
        <w:rPr>
          <w:rFonts w:ascii="Raleway" w:hAnsi="Raleway" w:cs="Calibri"/>
          <w:color w:val="F0A22E" w:themeColor="accent1"/>
        </w:rPr>
        <w:tab/>
      </w:r>
      <w:r w:rsidR="00461159" w:rsidRPr="00461159">
        <w:rPr>
          <w:rFonts w:ascii="Raleway" w:hAnsi="Raleway" w:cs="Calibri"/>
        </w:rPr>
        <w:t>What does your budget, staffing plan, and schedule look like?</w:t>
      </w:r>
    </w:p>
    <w:p w14:paraId="0535CBA8" w14:textId="77777777" w:rsidR="00461159" w:rsidRPr="00461159" w:rsidRDefault="00000000" w:rsidP="00461159">
      <w:pPr>
        <w:pStyle w:val="checklist"/>
        <w:rPr>
          <w:rFonts w:ascii="Raleway" w:hAnsi="Raleway" w:cs="Calibri"/>
        </w:rPr>
      </w:pPr>
      <w:sdt>
        <w:sdtPr>
          <w:rPr>
            <w:rFonts w:ascii="Raleway" w:hAnsi="Raleway" w:cs="Calibri"/>
            <w:color w:val="F0A22E" w:themeColor="accent1"/>
          </w:rPr>
          <w:id w:val="20897271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1159" w:rsidRPr="00461159">
            <w:rPr>
              <w:rFonts w:ascii="Segoe UI Symbol" w:eastAsia="MS Gothic" w:hAnsi="Segoe UI Symbol" w:cs="Segoe UI Symbol"/>
              <w:color w:val="F0A22E" w:themeColor="accent1"/>
            </w:rPr>
            <w:t>☐</w:t>
          </w:r>
        </w:sdtContent>
      </w:sdt>
      <w:r w:rsidR="00461159" w:rsidRPr="00461159">
        <w:rPr>
          <w:rFonts w:ascii="Raleway" w:hAnsi="Raleway" w:cs="Calibri"/>
          <w:color w:val="F0A22E" w:themeColor="accent1"/>
        </w:rPr>
        <w:tab/>
      </w:r>
      <w:r w:rsidR="00461159" w:rsidRPr="00461159">
        <w:rPr>
          <w:rFonts w:ascii="Raleway" w:hAnsi="Raleway" w:cs="Calibri"/>
        </w:rPr>
        <w:t>Do you need to procure any staffing or resources?</w:t>
      </w:r>
    </w:p>
    <w:p w14:paraId="7BD2A340" w14:textId="77777777" w:rsidR="00461159" w:rsidRPr="00461159" w:rsidRDefault="00000000" w:rsidP="00461159">
      <w:pPr>
        <w:pStyle w:val="checklist"/>
        <w:rPr>
          <w:rFonts w:ascii="Raleway" w:hAnsi="Raleway" w:cs="Calibri"/>
        </w:rPr>
      </w:pPr>
      <w:sdt>
        <w:sdtPr>
          <w:rPr>
            <w:rFonts w:ascii="Raleway" w:hAnsi="Raleway" w:cs="Calibri"/>
            <w:color w:val="F0A22E" w:themeColor="accent1"/>
          </w:rPr>
          <w:id w:val="6455524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1159" w:rsidRPr="00461159">
            <w:rPr>
              <w:rFonts w:ascii="Segoe UI Symbol" w:eastAsia="MS Gothic" w:hAnsi="Segoe UI Symbol" w:cs="Segoe UI Symbol"/>
              <w:color w:val="F0A22E" w:themeColor="accent1"/>
            </w:rPr>
            <w:t>☐</w:t>
          </w:r>
        </w:sdtContent>
      </w:sdt>
      <w:r w:rsidR="00461159" w:rsidRPr="00461159">
        <w:rPr>
          <w:rFonts w:ascii="Raleway" w:hAnsi="Raleway" w:cs="Calibri"/>
          <w:color w:val="F0A22E" w:themeColor="accent1"/>
        </w:rPr>
        <w:tab/>
      </w:r>
      <w:r w:rsidR="00461159" w:rsidRPr="00461159">
        <w:rPr>
          <w:rFonts w:ascii="Raleway" w:hAnsi="Raleway" w:cs="Calibri"/>
        </w:rPr>
        <w:t xml:space="preserve">See the </w:t>
      </w:r>
      <w:r w:rsidR="00461159" w:rsidRPr="00461159">
        <w:rPr>
          <w:rFonts w:ascii="Raleway" w:hAnsi="Raleway" w:cs="Calibri"/>
          <w:i/>
          <w:iCs/>
        </w:rPr>
        <w:t>Plan</w:t>
      </w:r>
      <w:r w:rsidR="00461159" w:rsidRPr="00461159">
        <w:rPr>
          <w:rFonts w:ascii="Raleway" w:hAnsi="Raleway" w:cs="Calibri"/>
        </w:rPr>
        <w:t xml:space="preserve"> section of the </w:t>
      </w:r>
      <w:r w:rsidR="00461159" w:rsidRPr="00461159">
        <w:rPr>
          <w:rFonts w:ascii="Raleway" w:hAnsi="Raleway" w:cs="Calibri"/>
          <w:i/>
          <w:iCs/>
        </w:rPr>
        <w:t xml:space="preserve">Better Together Resource Packet </w:t>
      </w:r>
      <w:r w:rsidR="00461159" w:rsidRPr="00461159">
        <w:rPr>
          <w:rFonts w:ascii="Raleway" w:hAnsi="Raleway" w:cs="Calibri"/>
        </w:rPr>
        <w:t>for guidance and templates.</w:t>
      </w:r>
    </w:p>
    <w:bookmarkEnd w:id="0"/>
    <w:p w14:paraId="3E80ECB3" w14:textId="5ACDC96E" w:rsidR="00461159" w:rsidRPr="00461159" w:rsidRDefault="00461159" w:rsidP="00461159">
      <w:pPr>
        <w:pStyle w:val="checklist"/>
        <w:rPr>
          <w:rFonts w:ascii="Raleway" w:hAnsi="Raleway" w:cs="Calibri"/>
          <w:color w:val="F0A22E" w:themeColor="accent1"/>
        </w:rPr>
      </w:pPr>
    </w:p>
    <w:p w14:paraId="74FB6AEE" w14:textId="77777777" w:rsidR="00D9119A" w:rsidRDefault="00D9119A">
      <w:pPr>
        <w:rPr>
          <w:rFonts w:cstheme="majorBidi"/>
          <w:b/>
          <w:bCs/>
          <w:color w:val="EAAA00"/>
          <w:sz w:val="24"/>
        </w:rPr>
      </w:pPr>
      <w:r>
        <w:br w:type="page"/>
      </w:r>
    </w:p>
    <w:p w14:paraId="4F869357" w14:textId="1E3FED16" w:rsidR="00461159" w:rsidRDefault="005D790C" w:rsidP="00461159">
      <w:pPr>
        <w:pStyle w:val="Heading2"/>
      </w:pPr>
      <w:r>
        <w:lastRenderedPageBreak/>
        <w:t>EXECUTING</w:t>
      </w:r>
    </w:p>
    <w:p w14:paraId="6A471D9B" w14:textId="77777777" w:rsidR="00461159" w:rsidRPr="00461159" w:rsidRDefault="00000000" w:rsidP="00461159">
      <w:pPr>
        <w:pStyle w:val="checklist"/>
        <w:rPr>
          <w:rFonts w:ascii="Raleway" w:hAnsi="Raleway" w:cs="Calibri"/>
        </w:rPr>
      </w:pPr>
      <w:sdt>
        <w:sdtPr>
          <w:rPr>
            <w:rFonts w:ascii="Raleway" w:hAnsi="Raleway" w:cs="Calibri"/>
            <w:color w:val="F0A22E" w:themeColor="accent1"/>
          </w:rPr>
          <w:id w:val="17913236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1159" w:rsidRPr="00461159">
            <w:rPr>
              <w:rFonts w:ascii="Segoe UI Symbol" w:eastAsia="MS Gothic" w:hAnsi="Segoe UI Symbol" w:cs="Segoe UI Symbol"/>
              <w:color w:val="F0A22E" w:themeColor="accent1"/>
            </w:rPr>
            <w:t>☐</w:t>
          </w:r>
        </w:sdtContent>
      </w:sdt>
      <w:r w:rsidR="00461159" w:rsidRPr="00461159">
        <w:rPr>
          <w:rFonts w:ascii="Raleway" w:hAnsi="Raleway" w:cs="Calibri"/>
          <w:color w:val="F0A22E" w:themeColor="accent1"/>
        </w:rPr>
        <w:tab/>
      </w:r>
      <w:r w:rsidR="00461159" w:rsidRPr="00461159">
        <w:rPr>
          <w:rFonts w:ascii="Raleway" w:hAnsi="Raleway" w:cs="Calibri"/>
        </w:rPr>
        <w:t xml:space="preserve">How might you help your chapter members of both organizations understand the plan? </w:t>
      </w:r>
    </w:p>
    <w:p w14:paraId="4547B726" w14:textId="77777777" w:rsidR="00461159" w:rsidRPr="00461159" w:rsidRDefault="00000000" w:rsidP="00461159">
      <w:pPr>
        <w:pStyle w:val="checklist"/>
        <w:rPr>
          <w:rFonts w:ascii="Raleway" w:hAnsi="Raleway" w:cs="Calibri"/>
        </w:rPr>
      </w:pPr>
      <w:sdt>
        <w:sdtPr>
          <w:rPr>
            <w:rFonts w:ascii="Raleway" w:hAnsi="Raleway" w:cs="Calibri"/>
            <w:color w:val="F0A22E" w:themeColor="accent1"/>
          </w:rPr>
          <w:id w:val="11195005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1159" w:rsidRPr="00461159">
            <w:rPr>
              <w:rFonts w:ascii="Segoe UI Symbol" w:eastAsia="MS Gothic" w:hAnsi="Segoe UI Symbol" w:cs="Segoe UI Symbol"/>
              <w:color w:val="F0A22E" w:themeColor="accent1"/>
            </w:rPr>
            <w:t>☐</w:t>
          </w:r>
        </w:sdtContent>
      </w:sdt>
      <w:r w:rsidR="00461159" w:rsidRPr="00461159">
        <w:rPr>
          <w:rFonts w:ascii="Raleway" w:hAnsi="Raleway" w:cs="Calibri"/>
          <w:color w:val="F0A22E" w:themeColor="accent1"/>
        </w:rPr>
        <w:tab/>
      </w:r>
      <w:r w:rsidR="00461159" w:rsidRPr="00461159">
        <w:rPr>
          <w:rFonts w:ascii="Raleway" w:hAnsi="Raleway" w:cs="Calibri"/>
        </w:rPr>
        <w:t>Which roles and responsibilities are of interest to the project participants? What are they passionate about learning?</w:t>
      </w:r>
    </w:p>
    <w:p w14:paraId="6B49FF99" w14:textId="77777777" w:rsidR="00461159" w:rsidRPr="00461159" w:rsidRDefault="00000000" w:rsidP="00461159">
      <w:pPr>
        <w:pStyle w:val="checklist"/>
        <w:rPr>
          <w:rFonts w:ascii="Raleway" w:hAnsi="Raleway" w:cs="Calibri"/>
        </w:rPr>
      </w:pPr>
      <w:sdt>
        <w:sdtPr>
          <w:rPr>
            <w:rFonts w:ascii="Raleway" w:hAnsi="Raleway" w:cs="Calibri"/>
            <w:color w:val="F0A22E" w:themeColor="accent1"/>
          </w:rPr>
          <w:id w:val="262308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1159" w:rsidRPr="00461159">
            <w:rPr>
              <w:rFonts w:ascii="Segoe UI Symbol" w:eastAsia="MS Gothic" w:hAnsi="Segoe UI Symbol" w:cs="Segoe UI Symbol"/>
              <w:color w:val="F0A22E" w:themeColor="accent1"/>
            </w:rPr>
            <w:t>☐</w:t>
          </w:r>
        </w:sdtContent>
      </w:sdt>
      <w:r w:rsidR="00461159" w:rsidRPr="00461159">
        <w:rPr>
          <w:rFonts w:ascii="Raleway" w:hAnsi="Raleway" w:cs="Calibri"/>
          <w:color w:val="F0A22E" w:themeColor="accent1"/>
        </w:rPr>
        <w:tab/>
      </w:r>
      <w:r w:rsidR="00461159" w:rsidRPr="00461159">
        <w:rPr>
          <w:rFonts w:ascii="Raleway" w:hAnsi="Raleway" w:cs="Calibri"/>
        </w:rPr>
        <w:t>Which skills might your cross-chapters team members need that they don’t already have?</w:t>
      </w:r>
    </w:p>
    <w:p w14:paraId="10DF85C6" w14:textId="77777777" w:rsidR="00461159" w:rsidRPr="00461159" w:rsidRDefault="00000000" w:rsidP="00461159">
      <w:pPr>
        <w:pStyle w:val="checklist"/>
        <w:rPr>
          <w:rFonts w:ascii="Raleway" w:hAnsi="Raleway" w:cs="Calibri"/>
        </w:rPr>
      </w:pPr>
      <w:sdt>
        <w:sdtPr>
          <w:rPr>
            <w:rFonts w:ascii="Raleway" w:hAnsi="Raleway" w:cs="Calibri"/>
            <w:color w:val="F0A22E" w:themeColor="accent1"/>
          </w:rPr>
          <w:id w:val="-13239666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1159" w:rsidRPr="00461159">
            <w:rPr>
              <w:rFonts w:ascii="Segoe UI Symbol" w:eastAsia="MS Gothic" w:hAnsi="Segoe UI Symbol" w:cs="Segoe UI Symbol"/>
              <w:color w:val="F0A22E" w:themeColor="accent1"/>
            </w:rPr>
            <w:t>☐</w:t>
          </w:r>
        </w:sdtContent>
      </w:sdt>
      <w:r w:rsidR="00461159" w:rsidRPr="00461159">
        <w:rPr>
          <w:rFonts w:ascii="Raleway" w:hAnsi="Raleway" w:cs="Calibri"/>
          <w:color w:val="F0A22E" w:themeColor="accent1"/>
        </w:rPr>
        <w:tab/>
      </w:r>
      <w:r w:rsidR="00461159" w:rsidRPr="00461159">
        <w:rPr>
          <w:rFonts w:ascii="Raleway" w:hAnsi="Raleway" w:cs="Calibri"/>
        </w:rPr>
        <w:t>Access the Commonwealth Leadership Alliance The Journey</w:t>
      </w:r>
      <w:r w:rsidR="00461159" w:rsidRPr="00461159">
        <w:rPr>
          <w:rFonts w:ascii="Raleway" w:hAnsi="Raleway" w:cs="Calibri"/>
          <w:vertAlign w:val="superscript"/>
        </w:rPr>
        <w:t>TM</w:t>
      </w:r>
      <w:r w:rsidR="00461159" w:rsidRPr="00461159">
        <w:rPr>
          <w:rFonts w:ascii="Raleway" w:hAnsi="Raleway" w:cs="Calibri"/>
        </w:rPr>
        <w:t xml:space="preserve"> and PMI courses to organize training resources. (Consider how these might apply to certificates or continuing education credits for your team members.)</w:t>
      </w:r>
      <w:r w:rsidR="00461159" w:rsidRPr="00461159">
        <w:rPr>
          <w:rFonts w:ascii="Raleway" w:hAnsi="Raleway" w:cs="Calibri"/>
        </w:rPr>
        <w:tab/>
      </w:r>
    </w:p>
    <w:p w14:paraId="6A1BB3B3" w14:textId="77777777" w:rsidR="00461159" w:rsidRPr="00461159" w:rsidRDefault="00000000" w:rsidP="00461159">
      <w:pPr>
        <w:pStyle w:val="checklist"/>
        <w:rPr>
          <w:rFonts w:ascii="Raleway" w:hAnsi="Raleway" w:cs="Calibri"/>
        </w:rPr>
      </w:pPr>
      <w:sdt>
        <w:sdtPr>
          <w:rPr>
            <w:rFonts w:ascii="Raleway" w:hAnsi="Raleway" w:cs="Calibri"/>
            <w:color w:val="F0A22E" w:themeColor="accent1"/>
          </w:rPr>
          <w:id w:val="-10667131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1159" w:rsidRPr="00461159">
            <w:rPr>
              <w:rFonts w:ascii="Segoe UI Symbol" w:eastAsia="MS Gothic" w:hAnsi="Segoe UI Symbol" w:cs="Segoe UI Symbol"/>
              <w:color w:val="F0A22E" w:themeColor="accent1"/>
            </w:rPr>
            <w:t>☐</w:t>
          </w:r>
        </w:sdtContent>
      </w:sdt>
      <w:r w:rsidR="00461159" w:rsidRPr="00461159">
        <w:rPr>
          <w:rFonts w:ascii="Raleway" w:hAnsi="Raleway" w:cs="Calibri"/>
          <w:color w:val="F0A22E" w:themeColor="accent1"/>
        </w:rPr>
        <w:tab/>
      </w:r>
      <w:r w:rsidR="00461159" w:rsidRPr="00461159">
        <w:rPr>
          <w:rFonts w:ascii="Raleway" w:hAnsi="Raleway" w:cs="Calibri"/>
        </w:rPr>
        <w:t>What communication can you plan to engage your Community?</w:t>
      </w:r>
    </w:p>
    <w:p w14:paraId="43C9D1C3" w14:textId="77777777" w:rsidR="00461159" w:rsidRDefault="00000000" w:rsidP="00461159">
      <w:pPr>
        <w:pStyle w:val="checklist"/>
        <w:rPr>
          <w:rFonts w:ascii="Raleway" w:hAnsi="Raleway" w:cs="Calibri"/>
        </w:rPr>
      </w:pPr>
      <w:sdt>
        <w:sdtPr>
          <w:rPr>
            <w:rFonts w:ascii="Raleway" w:hAnsi="Raleway" w:cs="Calibri"/>
            <w:color w:val="F0A22E" w:themeColor="accent1"/>
          </w:rPr>
          <w:id w:val="21038316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1159" w:rsidRPr="00461159">
            <w:rPr>
              <w:rFonts w:ascii="Segoe UI Symbol" w:eastAsia="MS Gothic" w:hAnsi="Segoe UI Symbol" w:cs="Segoe UI Symbol"/>
              <w:color w:val="F0A22E" w:themeColor="accent1"/>
            </w:rPr>
            <w:t>☐</w:t>
          </w:r>
        </w:sdtContent>
      </w:sdt>
      <w:r w:rsidR="00461159" w:rsidRPr="00461159">
        <w:rPr>
          <w:rFonts w:ascii="Raleway" w:hAnsi="Raleway" w:cs="Calibri"/>
          <w:color w:val="F0A22E" w:themeColor="accent1"/>
        </w:rPr>
        <w:tab/>
      </w:r>
      <w:r w:rsidR="00461159" w:rsidRPr="00461159">
        <w:rPr>
          <w:rFonts w:ascii="Raleway" w:hAnsi="Raleway" w:cs="Calibri"/>
        </w:rPr>
        <w:t xml:space="preserve">See the </w:t>
      </w:r>
      <w:r w:rsidR="00461159" w:rsidRPr="00461159">
        <w:rPr>
          <w:rFonts w:ascii="Raleway" w:hAnsi="Raleway" w:cs="Calibri"/>
          <w:i/>
          <w:iCs/>
        </w:rPr>
        <w:t>Organize</w:t>
      </w:r>
      <w:r w:rsidR="00461159" w:rsidRPr="00461159">
        <w:rPr>
          <w:rFonts w:ascii="Raleway" w:hAnsi="Raleway" w:cs="Calibri"/>
        </w:rPr>
        <w:t xml:space="preserve"> section of the </w:t>
      </w:r>
      <w:r w:rsidR="00461159" w:rsidRPr="00461159">
        <w:rPr>
          <w:rFonts w:ascii="Raleway" w:hAnsi="Raleway" w:cs="Calibri"/>
          <w:i/>
          <w:iCs/>
        </w:rPr>
        <w:t xml:space="preserve">Better Together Resource Packet </w:t>
      </w:r>
      <w:r w:rsidR="00461159" w:rsidRPr="00461159">
        <w:rPr>
          <w:rFonts w:ascii="Raleway" w:hAnsi="Raleway" w:cs="Calibri"/>
        </w:rPr>
        <w:t>for guidance and templates.</w:t>
      </w:r>
    </w:p>
    <w:p w14:paraId="47576903" w14:textId="77777777" w:rsidR="00461159" w:rsidRPr="00461159" w:rsidRDefault="00461159" w:rsidP="00461159">
      <w:pPr>
        <w:pStyle w:val="checklist"/>
        <w:rPr>
          <w:rFonts w:ascii="Raleway" w:hAnsi="Raleway" w:cs="Calibri"/>
        </w:rPr>
      </w:pPr>
    </w:p>
    <w:p w14:paraId="30B13363" w14:textId="12C53534" w:rsidR="00461159" w:rsidRDefault="005D790C" w:rsidP="00461159">
      <w:pPr>
        <w:pStyle w:val="Heading2"/>
      </w:pPr>
      <w:r>
        <w:t xml:space="preserve">MONITORING </w:t>
      </w:r>
      <w:r w:rsidR="00A12542">
        <w:t>&amp;</w:t>
      </w:r>
      <w:r>
        <w:t xml:space="preserve"> </w:t>
      </w:r>
      <w:r w:rsidR="00461159">
        <w:t>CONTROL</w:t>
      </w:r>
    </w:p>
    <w:p w14:paraId="273F51B0" w14:textId="2C550F21" w:rsidR="00461159" w:rsidRPr="00D9119A" w:rsidRDefault="00000000" w:rsidP="00461159">
      <w:pPr>
        <w:pStyle w:val="checklist"/>
        <w:rPr>
          <w:rFonts w:ascii="Raleway" w:hAnsi="Raleway" w:cs="Calibri"/>
        </w:rPr>
      </w:pPr>
      <w:sdt>
        <w:sdtPr>
          <w:rPr>
            <w:rFonts w:ascii="Raleway" w:hAnsi="Raleway" w:cs="Calibri"/>
            <w:color w:val="F0A22E" w:themeColor="accent1"/>
          </w:rPr>
          <w:id w:val="-3372290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1159" w:rsidRPr="00D9119A">
            <w:rPr>
              <w:rFonts w:ascii="Segoe UI Symbol" w:eastAsia="MS Gothic" w:hAnsi="Segoe UI Symbol" w:cs="Segoe UI Symbol"/>
              <w:color w:val="F0A22E" w:themeColor="accent1"/>
            </w:rPr>
            <w:t>☐</w:t>
          </w:r>
        </w:sdtContent>
      </w:sdt>
      <w:r w:rsidR="00461159" w:rsidRPr="00D9119A">
        <w:rPr>
          <w:rFonts w:ascii="Raleway" w:hAnsi="Raleway" w:cs="Calibri"/>
          <w:color w:val="F0A22E" w:themeColor="accent1"/>
        </w:rPr>
        <w:tab/>
      </w:r>
      <w:r w:rsidR="00461159" w:rsidRPr="00D9119A">
        <w:rPr>
          <w:rFonts w:ascii="Raleway" w:hAnsi="Raleway" w:cs="Calibri"/>
        </w:rPr>
        <w:t xml:space="preserve"> What information are you learning as you manage the implementation of the initiative against the schedule?  What is the information telling you? </w:t>
      </w:r>
    </w:p>
    <w:p w14:paraId="432D9937" w14:textId="028969CC" w:rsidR="00461159" w:rsidRPr="00D9119A" w:rsidRDefault="00000000" w:rsidP="00461159">
      <w:pPr>
        <w:pStyle w:val="checklist"/>
        <w:rPr>
          <w:rFonts w:ascii="Raleway" w:hAnsi="Raleway" w:cs="Calibri"/>
        </w:rPr>
      </w:pPr>
      <w:sdt>
        <w:sdtPr>
          <w:rPr>
            <w:rFonts w:ascii="Raleway" w:hAnsi="Raleway" w:cs="Calibri"/>
            <w:color w:val="F0A22E" w:themeColor="accent1"/>
          </w:rPr>
          <w:id w:val="-21241371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1159" w:rsidRPr="00D9119A">
            <w:rPr>
              <w:rFonts w:ascii="Segoe UI Symbol" w:eastAsia="MS Gothic" w:hAnsi="Segoe UI Symbol" w:cs="Segoe UI Symbol"/>
              <w:color w:val="F0A22E" w:themeColor="accent1"/>
            </w:rPr>
            <w:t>☐</w:t>
          </w:r>
        </w:sdtContent>
      </w:sdt>
      <w:r w:rsidR="00461159" w:rsidRPr="00D9119A">
        <w:rPr>
          <w:rFonts w:ascii="Raleway" w:hAnsi="Raleway" w:cs="Calibri"/>
          <w:color w:val="F0A22E" w:themeColor="accent1"/>
        </w:rPr>
        <w:tab/>
      </w:r>
      <w:r w:rsidR="00461159" w:rsidRPr="00D9119A">
        <w:rPr>
          <w:rFonts w:ascii="Raleway" w:hAnsi="Raleway" w:cs="Calibri"/>
        </w:rPr>
        <w:t xml:space="preserve"> How can the team make decisions and model outcomes and contingencies? </w:t>
      </w:r>
    </w:p>
    <w:p w14:paraId="475BA95F" w14:textId="77777777" w:rsidR="00461159" w:rsidRPr="00D9119A" w:rsidRDefault="00000000" w:rsidP="00461159">
      <w:pPr>
        <w:pStyle w:val="checklist"/>
        <w:rPr>
          <w:rFonts w:ascii="Raleway" w:hAnsi="Raleway" w:cs="Calibri"/>
        </w:rPr>
      </w:pPr>
      <w:sdt>
        <w:sdtPr>
          <w:rPr>
            <w:rFonts w:ascii="Raleway" w:hAnsi="Raleway" w:cs="Calibri"/>
            <w:color w:val="F0A22E" w:themeColor="accent1"/>
          </w:rPr>
          <w:id w:val="-12458748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1159" w:rsidRPr="00D9119A">
            <w:rPr>
              <w:rFonts w:ascii="Segoe UI Symbol" w:eastAsia="MS Gothic" w:hAnsi="Segoe UI Symbol" w:cs="Segoe UI Symbol"/>
              <w:color w:val="F0A22E" w:themeColor="accent1"/>
            </w:rPr>
            <w:t>☐</w:t>
          </w:r>
        </w:sdtContent>
      </w:sdt>
      <w:r w:rsidR="00461159" w:rsidRPr="00D9119A">
        <w:rPr>
          <w:rFonts w:ascii="Raleway" w:hAnsi="Raleway" w:cs="Calibri"/>
          <w:color w:val="F0A22E" w:themeColor="accent1"/>
        </w:rPr>
        <w:tab/>
      </w:r>
      <w:r w:rsidR="00461159" w:rsidRPr="00D9119A">
        <w:rPr>
          <w:rFonts w:ascii="Raleway" w:hAnsi="Raleway" w:cs="Calibri"/>
        </w:rPr>
        <w:t>What are quality issues and potential risks that you need to pay special attention to?</w:t>
      </w:r>
    </w:p>
    <w:p w14:paraId="227D8BE9" w14:textId="77777777" w:rsidR="00461159" w:rsidRPr="00D9119A" w:rsidRDefault="00000000" w:rsidP="00461159">
      <w:pPr>
        <w:pStyle w:val="checklist"/>
        <w:rPr>
          <w:rFonts w:ascii="Raleway" w:hAnsi="Raleway" w:cs="Calibri"/>
        </w:rPr>
      </w:pPr>
      <w:sdt>
        <w:sdtPr>
          <w:rPr>
            <w:rFonts w:ascii="Raleway" w:hAnsi="Raleway" w:cs="Calibri"/>
            <w:color w:val="F0A22E" w:themeColor="accent1"/>
          </w:rPr>
          <w:id w:val="-14784487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1159" w:rsidRPr="00D9119A">
            <w:rPr>
              <w:rFonts w:ascii="Segoe UI Symbol" w:eastAsia="MS Gothic" w:hAnsi="Segoe UI Symbol" w:cs="Segoe UI Symbol"/>
              <w:color w:val="F0A22E" w:themeColor="accent1"/>
            </w:rPr>
            <w:t>☐</w:t>
          </w:r>
        </w:sdtContent>
      </w:sdt>
      <w:r w:rsidR="00461159" w:rsidRPr="00D9119A">
        <w:rPr>
          <w:rFonts w:ascii="Raleway" w:hAnsi="Raleway" w:cs="Calibri"/>
          <w:color w:val="F0A22E" w:themeColor="accent1"/>
        </w:rPr>
        <w:tab/>
      </w:r>
      <w:r w:rsidR="00461159" w:rsidRPr="00D9119A">
        <w:rPr>
          <w:rFonts w:ascii="Raleway" w:hAnsi="Raleway" w:cs="Calibri"/>
        </w:rPr>
        <w:t>Which opportunities are your team members discovering?  About themselves? Where they see unmet needs?</w:t>
      </w:r>
    </w:p>
    <w:p w14:paraId="456D40C9" w14:textId="77777777" w:rsidR="00461159" w:rsidRPr="00D9119A" w:rsidRDefault="00000000" w:rsidP="00461159">
      <w:pPr>
        <w:pStyle w:val="checklist"/>
        <w:rPr>
          <w:rFonts w:ascii="Raleway" w:hAnsi="Raleway" w:cs="Calibri"/>
        </w:rPr>
      </w:pPr>
      <w:sdt>
        <w:sdtPr>
          <w:rPr>
            <w:rFonts w:ascii="Raleway" w:hAnsi="Raleway" w:cs="Calibri"/>
            <w:color w:val="F0A22E" w:themeColor="accent1"/>
          </w:rPr>
          <w:id w:val="-19345104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1159" w:rsidRPr="00D9119A">
            <w:rPr>
              <w:rFonts w:ascii="Segoe UI Symbol" w:eastAsia="MS Gothic" w:hAnsi="Segoe UI Symbol" w:cs="Segoe UI Symbol"/>
              <w:color w:val="F0A22E" w:themeColor="accent1"/>
            </w:rPr>
            <w:t>☐</w:t>
          </w:r>
        </w:sdtContent>
      </w:sdt>
      <w:r w:rsidR="00461159" w:rsidRPr="00D9119A">
        <w:rPr>
          <w:rFonts w:ascii="Raleway" w:hAnsi="Raleway" w:cs="Calibri"/>
          <w:color w:val="F0A22E" w:themeColor="accent1"/>
        </w:rPr>
        <w:tab/>
      </w:r>
      <w:r w:rsidR="00461159" w:rsidRPr="00D9119A">
        <w:rPr>
          <w:rFonts w:ascii="Raleway" w:hAnsi="Raleway" w:cs="Calibri"/>
        </w:rPr>
        <w:t>How can you communicate to keep everyone understanding progress of the initiative?</w:t>
      </w:r>
    </w:p>
    <w:p w14:paraId="0B5B4261" w14:textId="6C42320E" w:rsidR="00461159" w:rsidRPr="00D9119A" w:rsidRDefault="00461159" w:rsidP="00461159">
      <w:pPr>
        <w:pStyle w:val="checklist"/>
        <w:rPr>
          <w:rFonts w:ascii="Raleway" w:hAnsi="Raleway" w:cs="Calibri"/>
        </w:rPr>
      </w:pPr>
      <w:r w:rsidRPr="00D9119A">
        <w:rPr>
          <w:rFonts w:ascii="Raleway" w:hAnsi="Raleway" w:cs="Calibri"/>
        </w:rPr>
        <w:t xml:space="preserve"> </w:t>
      </w:r>
      <w:sdt>
        <w:sdtPr>
          <w:rPr>
            <w:rFonts w:ascii="Raleway" w:hAnsi="Raleway" w:cs="Calibri"/>
            <w:color w:val="F0A22E" w:themeColor="accent1"/>
          </w:rPr>
          <w:id w:val="11067828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D9119A">
            <w:rPr>
              <w:rFonts w:ascii="Segoe UI Symbol" w:eastAsia="MS Gothic" w:hAnsi="Segoe UI Symbol" w:cs="Segoe UI Symbol"/>
              <w:color w:val="F0A22E" w:themeColor="accent1"/>
            </w:rPr>
            <w:t>☐</w:t>
          </w:r>
        </w:sdtContent>
      </w:sdt>
      <w:r w:rsidRPr="00D9119A">
        <w:rPr>
          <w:rFonts w:ascii="Raleway" w:hAnsi="Raleway" w:cs="Calibri"/>
          <w:color w:val="F0A22E" w:themeColor="accent1"/>
        </w:rPr>
        <w:tab/>
      </w:r>
      <w:r w:rsidRPr="00D9119A">
        <w:rPr>
          <w:rFonts w:ascii="Raleway" w:hAnsi="Raleway" w:cs="Calibri"/>
        </w:rPr>
        <w:t xml:space="preserve"> How can you show the vision that is taking shape and the value being delivered?</w:t>
      </w:r>
    </w:p>
    <w:p w14:paraId="470E312B" w14:textId="77777777" w:rsidR="00461159" w:rsidRPr="00D9119A" w:rsidRDefault="00000000" w:rsidP="00461159">
      <w:pPr>
        <w:pStyle w:val="checklist"/>
        <w:rPr>
          <w:rFonts w:ascii="Raleway" w:hAnsi="Raleway" w:cs="Calibri"/>
        </w:rPr>
      </w:pPr>
      <w:sdt>
        <w:sdtPr>
          <w:rPr>
            <w:rFonts w:ascii="Raleway" w:hAnsi="Raleway" w:cs="Calibri"/>
            <w:color w:val="F0A22E" w:themeColor="accent1"/>
          </w:rPr>
          <w:id w:val="20748437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1159" w:rsidRPr="00D9119A">
            <w:rPr>
              <w:rFonts w:ascii="Segoe UI Symbol" w:eastAsia="MS Gothic" w:hAnsi="Segoe UI Symbol" w:cs="Segoe UI Symbol"/>
              <w:color w:val="F0A22E" w:themeColor="accent1"/>
            </w:rPr>
            <w:t>☐</w:t>
          </w:r>
        </w:sdtContent>
      </w:sdt>
      <w:r w:rsidR="00461159" w:rsidRPr="00D9119A">
        <w:rPr>
          <w:rFonts w:ascii="Raleway" w:hAnsi="Raleway" w:cs="Calibri"/>
          <w:color w:val="F0A22E" w:themeColor="accent1"/>
        </w:rPr>
        <w:tab/>
      </w:r>
      <w:r w:rsidR="00461159" w:rsidRPr="00D9119A">
        <w:rPr>
          <w:rFonts w:ascii="Raleway" w:hAnsi="Raleway" w:cs="Calibri"/>
        </w:rPr>
        <w:t xml:space="preserve">See the </w:t>
      </w:r>
      <w:r w:rsidR="00461159" w:rsidRPr="00D9119A">
        <w:rPr>
          <w:rFonts w:ascii="Raleway" w:hAnsi="Raleway" w:cs="Calibri"/>
          <w:i/>
          <w:iCs/>
        </w:rPr>
        <w:t>Control</w:t>
      </w:r>
      <w:r w:rsidR="00461159" w:rsidRPr="00D9119A">
        <w:rPr>
          <w:rFonts w:ascii="Raleway" w:hAnsi="Raleway" w:cs="Calibri"/>
        </w:rPr>
        <w:t xml:space="preserve"> section of the </w:t>
      </w:r>
      <w:r w:rsidR="00461159" w:rsidRPr="00D9119A">
        <w:rPr>
          <w:rFonts w:ascii="Raleway" w:hAnsi="Raleway" w:cs="Calibri"/>
          <w:i/>
          <w:iCs/>
        </w:rPr>
        <w:t xml:space="preserve">Better Together Resource Packet </w:t>
      </w:r>
      <w:r w:rsidR="00461159" w:rsidRPr="00D9119A">
        <w:rPr>
          <w:rFonts w:ascii="Raleway" w:hAnsi="Raleway" w:cs="Calibri"/>
        </w:rPr>
        <w:t>for guidance and templates.</w:t>
      </w:r>
    </w:p>
    <w:p w14:paraId="3BBBB4C0" w14:textId="4E894F4D" w:rsidR="00461159" w:rsidRDefault="00461159" w:rsidP="00461159">
      <w:pPr>
        <w:pStyle w:val="checklist"/>
        <w:rPr>
          <w:rFonts w:cstheme="minorHAnsi"/>
        </w:rPr>
      </w:pPr>
    </w:p>
    <w:p w14:paraId="0701D0D7" w14:textId="2D1C27C9" w:rsidR="00461159" w:rsidRDefault="00461159" w:rsidP="00461159">
      <w:pPr>
        <w:pStyle w:val="Heading2"/>
      </w:pPr>
      <w:r>
        <w:t>CLOS</w:t>
      </w:r>
      <w:r w:rsidR="005D790C">
        <w:t>ING</w:t>
      </w:r>
    </w:p>
    <w:p w14:paraId="7F0CC1F9" w14:textId="7CF2C11C" w:rsidR="00461159" w:rsidRPr="00D9119A" w:rsidRDefault="00000000" w:rsidP="00461159">
      <w:pPr>
        <w:pStyle w:val="checklist"/>
        <w:rPr>
          <w:rFonts w:ascii="Raleway" w:hAnsi="Raleway" w:cs="Calibri"/>
        </w:rPr>
      </w:pPr>
      <w:sdt>
        <w:sdtPr>
          <w:rPr>
            <w:rFonts w:ascii="Raleway" w:hAnsi="Raleway" w:cs="Calibri"/>
            <w:color w:val="F0A22E" w:themeColor="accent1"/>
          </w:rPr>
          <w:id w:val="-532425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1159" w:rsidRPr="00D9119A">
            <w:rPr>
              <w:rFonts w:ascii="Segoe UI Symbol" w:eastAsia="MS Gothic" w:hAnsi="Segoe UI Symbol" w:cs="Segoe UI Symbol"/>
              <w:color w:val="F0A22E" w:themeColor="accent1"/>
            </w:rPr>
            <w:t>☐</w:t>
          </w:r>
        </w:sdtContent>
      </w:sdt>
      <w:r w:rsidR="00461159" w:rsidRPr="00D9119A">
        <w:rPr>
          <w:rFonts w:ascii="Raleway" w:hAnsi="Raleway" w:cs="Calibri"/>
        </w:rPr>
        <w:t xml:space="preserve">  How can you help the team discover what has been learned during this initiative?</w:t>
      </w:r>
    </w:p>
    <w:p w14:paraId="277A70BC" w14:textId="77777777" w:rsidR="00461159" w:rsidRPr="00D9119A" w:rsidRDefault="00461159" w:rsidP="00461159">
      <w:pPr>
        <w:pStyle w:val="ListParagraph"/>
        <w:ind w:left="720"/>
        <w:rPr>
          <w:rFonts w:ascii="Raleway" w:hAnsi="Raleway" w:cs="Calibri"/>
        </w:rPr>
      </w:pPr>
      <w:r w:rsidRPr="00D9119A">
        <w:rPr>
          <w:rFonts w:ascii="Raleway" w:hAnsi="Raleway" w:cs="Calibri"/>
        </w:rPr>
        <w:t xml:space="preserve">When/where can each team member to tell their story of how they have grown? </w:t>
      </w:r>
    </w:p>
    <w:p w14:paraId="1F4398C4" w14:textId="77777777" w:rsidR="00461159" w:rsidRPr="00D9119A" w:rsidRDefault="00461159" w:rsidP="00461159">
      <w:pPr>
        <w:pStyle w:val="ListParagraph"/>
        <w:ind w:left="720"/>
        <w:rPr>
          <w:rFonts w:ascii="Raleway" w:hAnsi="Raleway" w:cs="Calibri"/>
        </w:rPr>
      </w:pPr>
      <w:r w:rsidRPr="00D9119A">
        <w:rPr>
          <w:rFonts w:ascii="Raleway" w:hAnsi="Raleway" w:cs="Calibri"/>
        </w:rPr>
        <w:t xml:space="preserve">Were the objectives and success criteria met? </w:t>
      </w:r>
    </w:p>
    <w:p w14:paraId="7F486114" w14:textId="77777777" w:rsidR="00461159" w:rsidRPr="00D9119A" w:rsidRDefault="00461159" w:rsidP="00461159">
      <w:pPr>
        <w:pStyle w:val="ListParagraph"/>
        <w:ind w:left="720"/>
        <w:rPr>
          <w:rFonts w:ascii="Raleway" w:hAnsi="Raleway" w:cs="Calibri"/>
        </w:rPr>
      </w:pPr>
      <w:r w:rsidRPr="00D9119A">
        <w:rPr>
          <w:rFonts w:ascii="Raleway" w:hAnsi="Raleway" w:cs="Calibri"/>
        </w:rPr>
        <w:t>How can you hear from the team and the community to find what went well, what can be improved?</w:t>
      </w:r>
    </w:p>
    <w:p w14:paraId="16C14038" w14:textId="77777777" w:rsidR="00461159" w:rsidRPr="00D9119A" w:rsidRDefault="00000000" w:rsidP="00461159">
      <w:pPr>
        <w:pStyle w:val="checklist"/>
        <w:rPr>
          <w:rFonts w:ascii="Raleway" w:hAnsi="Raleway" w:cs="Calibri"/>
        </w:rPr>
      </w:pPr>
      <w:sdt>
        <w:sdtPr>
          <w:rPr>
            <w:rFonts w:ascii="Raleway" w:hAnsi="Raleway" w:cs="Calibri"/>
            <w:color w:val="F0A22E" w:themeColor="accent1"/>
          </w:rPr>
          <w:id w:val="-12420975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1159" w:rsidRPr="00D9119A">
            <w:rPr>
              <w:rFonts w:ascii="Segoe UI Symbol" w:eastAsia="MS Gothic" w:hAnsi="Segoe UI Symbol" w:cs="Segoe UI Symbol"/>
              <w:color w:val="F0A22E" w:themeColor="accent1"/>
            </w:rPr>
            <w:t>☐</w:t>
          </w:r>
        </w:sdtContent>
      </w:sdt>
      <w:r w:rsidR="00461159" w:rsidRPr="00D9119A">
        <w:rPr>
          <w:rFonts w:ascii="Raleway" w:hAnsi="Raleway" w:cs="Calibri"/>
          <w:color w:val="F0A22E" w:themeColor="accent1"/>
        </w:rPr>
        <w:tab/>
      </w:r>
      <w:r w:rsidR="00461159" w:rsidRPr="00D9119A">
        <w:rPr>
          <w:rFonts w:ascii="Raleway" w:hAnsi="Raleway" w:cs="Calibri"/>
        </w:rPr>
        <w:t>What ways can you celebrate!</w:t>
      </w:r>
    </w:p>
    <w:p w14:paraId="0EC952E1" w14:textId="77777777" w:rsidR="00461159" w:rsidRPr="00D9119A" w:rsidRDefault="00000000" w:rsidP="00461159">
      <w:pPr>
        <w:pStyle w:val="checklist"/>
        <w:rPr>
          <w:rFonts w:ascii="Raleway" w:hAnsi="Raleway" w:cs="Calibri"/>
        </w:rPr>
      </w:pPr>
      <w:sdt>
        <w:sdtPr>
          <w:rPr>
            <w:rFonts w:ascii="Raleway" w:hAnsi="Raleway" w:cs="Calibri"/>
            <w:color w:val="F0A22E" w:themeColor="accent1"/>
          </w:rPr>
          <w:id w:val="9943127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1159" w:rsidRPr="00D9119A">
            <w:rPr>
              <w:rFonts w:ascii="Segoe UI Symbol" w:eastAsia="MS Gothic" w:hAnsi="Segoe UI Symbol" w:cs="Segoe UI Symbol"/>
              <w:color w:val="F0A22E" w:themeColor="accent1"/>
            </w:rPr>
            <w:t>☐</w:t>
          </w:r>
        </w:sdtContent>
      </w:sdt>
      <w:r w:rsidR="00461159" w:rsidRPr="00D9119A">
        <w:rPr>
          <w:rFonts w:ascii="Raleway" w:hAnsi="Raleway" w:cs="Calibri"/>
          <w:color w:val="F0A22E" w:themeColor="accent1"/>
        </w:rPr>
        <w:tab/>
      </w:r>
      <w:r w:rsidR="00461159" w:rsidRPr="00D9119A">
        <w:rPr>
          <w:rFonts w:ascii="Raleway" w:hAnsi="Raleway" w:cs="Calibri"/>
        </w:rPr>
        <w:t xml:space="preserve">See the </w:t>
      </w:r>
      <w:r w:rsidR="00461159" w:rsidRPr="00D9119A">
        <w:rPr>
          <w:rFonts w:ascii="Raleway" w:hAnsi="Raleway" w:cs="Calibri"/>
          <w:i/>
          <w:iCs/>
        </w:rPr>
        <w:t>Close</w:t>
      </w:r>
      <w:r w:rsidR="00461159" w:rsidRPr="00D9119A">
        <w:rPr>
          <w:rFonts w:ascii="Raleway" w:hAnsi="Raleway" w:cs="Calibri"/>
        </w:rPr>
        <w:t xml:space="preserve"> section of the </w:t>
      </w:r>
      <w:r w:rsidR="00461159" w:rsidRPr="00D9119A">
        <w:rPr>
          <w:rFonts w:ascii="Raleway" w:hAnsi="Raleway" w:cs="Calibri"/>
          <w:i/>
          <w:iCs/>
        </w:rPr>
        <w:t xml:space="preserve">Better Together Resource Packet </w:t>
      </w:r>
      <w:r w:rsidR="00461159" w:rsidRPr="00D9119A">
        <w:rPr>
          <w:rFonts w:ascii="Raleway" w:hAnsi="Raleway" w:cs="Calibri"/>
        </w:rPr>
        <w:t>for guidance and templates.</w:t>
      </w:r>
    </w:p>
    <w:p w14:paraId="18D03805" w14:textId="77777777" w:rsidR="00461159" w:rsidRPr="00461159" w:rsidRDefault="00461159" w:rsidP="00461159">
      <w:pPr>
        <w:pStyle w:val="checklist"/>
        <w:rPr>
          <w:rFonts w:cstheme="minorHAnsi"/>
        </w:rPr>
      </w:pPr>
    </w:p>
    <w:sectPr w:rsidR="00461159" w:rsidRPr="00461159" w:rsidSect="000653BB">
      <w:headerReference w:type="default" r:id="rId11"/>
      <w:headerReference w:type="first" r:id="rId12"/>
      <w:footerReference w:type="first" r:id="rId13"/>
      <w:pgSz w:w="12240" w:h="15840" w:code="1"/>
      <w:pgMar w:top="216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FFC58D" w14:textId="77777777" w:rsidR="00AB49C1" w:rsidRDefault="00AB49C1">
      <w:pPr>
        <w:spacing w:after="0" w:line="240" w:lineRule="auto"/>
      </w:pPr>
      <w:r>
        <w:separator/>
      </w:r>
    </w:p>
    <w:p w14:paraId="6E4A5849" w14:textId="77777777" w:rsidR="00AB49C1" w:rsidRDefault="00AB49C1"/>
  </w:endnote>
  <w:endnote w:type="continuationSeparator" w:id="0">
    <w:p w14:paraId="1FA48311" w14:textId="77777777" w:rsidR="00AB49C1" w:rsidRDefault="00AB49C1">
      <w:pPr>
        <w:spacing w:after="0" w:line="240" w:lineRule="auto"/>
      </w:pPr>
      <w:r>
        <w:continuationSeparator/>
      </w:r>
    </w:p>
    <w:p w14:paraId="0544DBAD" w14:textId="77777777" w:rsidR="00AB49C1" w:rsidRDefault="00AB49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aleway">
    <w:altName w:val="Raleway"/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Droid Serif">
    <w:altName w:val="Cambria"/>
    <w:panose1 w:val="02020600060500020200"/>
    <w:charset w:val="00"/>
    <w:family w:val="roman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050978" w14:textId="77777777" w:rsidR="00756B5A" w:rsidRDefault="00FC30C3" w:rsidP="000653BB">
    <w:pPr>
      <w:tabs>
        <w:tab w:val="left" w:pos="5940"/>
      </w:tabs>
      <w:rPr>
        <w:iCs/>
      </w:rPr>
    </w:pPr>
    <w:r>
      <w:rPr>
        <w:iCs/>
        <w:noProof/>
      </w:rPr>
      <w:drawing>
        <wp:anchor distT="0" distB="0" distL="114300" distR="114300" simplePos="0" relativeHeight="251695104" behindDoc="0" locked="0" layoutInCell="1" allowOverlap="1" wp14:anchorId="754808D0" wp14:editId="67870993">
          <wp:simplePos x="0" y="0"/>
          <wp:positionH relativeFrom="column">
            <wp:posOffset>2009775</wp:posOffset>
          </wp:positionH>
          <wp:positionV relativeFrom="paragraph">
            <wp:posOffset>-706755</wp:posOffset>
          </wp:positionV>
          <wp:extent cx="2286000" cy="182880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lphaKappaPsi_HorizontalFinal_Artboard 4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182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653BB">
      <w:rPr>
        <w:iCs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1B0D44" w14:textId="77777777" w:rsidR="00AB49C1" w:rsidRDefault="00AB49C1">
      <w:pPr>
        <w:spacing w:after="0" w:line="240" w:lineRule="auto"/>
      </w:pPr>
      <w:r>
        <w:separator/>
      </w:r>
    </w:p>
    <w:p w14:paraId="3AD8B7B4" w14:textId="77777777" w:rsidR="00AB49C1" w:rsidRDefault="00AB49C1"/>
  </w:footnote>
  <w:footnote w:type="continuationSeparator" w:id="0">
    <w:p w14:paraId="1EA3594A" w14:textId="77777777" w:rsidR="00AB49C1" w:rsidRDefault="00AB49C1">
      <w:pPr>
        <w:spacing w:after="0" w:line="240" w:lineRule="auto"/>
      </w:pPr>
      <w:r>
        <w:continuationSeparator/>
      </w:r>
    </w:p>
    <w:p w14:paraId="7BA52546" w14:textId="77777777" w:rsidR="00AB49C1" w:rsidRDefault="00AB49C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7920" w:type="dxa"/>
      <w:tblInd w:w="-14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288" w:type="dxa"/>
        <w:left w:w="144" w:type="dxa"/>
        <w:right w:w="0" w:type="dxa"/>
      </w:tblCellMar>
      <w:tblLook w:val="04A0" w:firstRow="1" w:lastRow="0" w:firstColumn="1" w:lastColumn="0" w:noHBand="0" w:noVBand="1"/>
      <w:tblDescription w:val="Header layout table"/>
    </w:tblPr>
    <w:tblGrid>
      <w:gridCol w:w="7920"/>
    </w:tblGrid>
    <w:tr w:rsidR="00756B5A" w14:paraId="1C8B30A1" w14:textId="77777777">
      <w:trPr>
        <w:trHeight w:val="576"/>
      </w:trPr>
      <w:tc>
        <w:tcPr>
          <w:tcW w:w="7920" w:type="dxa"/>
        </w:tcPr>
        <w:p w14:paraId="4A1180E8" w14:textId="220BB1AB" w:rsidR="00756B5A" w:rsidRDefault="006D178D">
          <w:r>
            <w:t>Better Together Checklist</w:t>
          </w:r>
        </w:p>
      </w:tc>
    </w:tr>
  </w:tbl>
  <w:p w14:paraId="22D55CFE" w14:textId="77777777" w:rsidR="00220381" w:rsidRDefault="008678F9" w:rsidP="000653BB"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04FC6D5B" wp14:editId="5189CAD8">
              <wp:simplePos x="0" y="0"/>
              <wp:positionH relativeFrom="page">
                <wp:posOffset>683895</wp:posOffset>
              </wp:positionH>
              <wp:positionV relativeFrom="page">
                <wp:posOffset>824865</wp:posOffset>
              </wp:positionV>
              <wp:extent cx="6400800" cy="0"/>
              <wp:effectExtent l="0" t="38100" r="56515" b="57150"/>
              <wp:wrapNone/>
              <wp:docPr id="1" name="Straight Connector 1" descr="Line design elemen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95250">
                        <a:solidFill>
                          <a:srgbClr val="2D68C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83100</wp14:pctWidth>
              </wp14:sizeRelH>
            </wp:anchor>
          </w:drawing>
        </mc:Choice>
        <mc:Fallback>
          <w:pict>
            <v:line w14:anchorId="042E100D" id="Straight Connector 1" o:spid="_x0000_s1026" alt="Line design element" style="position:absolute;z-index:251643904;visibility:visible;mso-wrap-style:square;mso-width-percent:831;mso-wrap-distance-left:9pt;mso-wrap-distance-top:0;mso-wrap-distance-right:9pt;mso-wrap-distance-bottom:0;mso-position-horizontal:absolute;mso-position-horizontal-relative:page;mso-position-vertical:absolute;mso-position-vertical-relative:page;mso-width-percent:831;mso-width-relative:page" from="53.85pt,64.95pt" to="557.85pt,6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" strokecolor="#2d68c4" strokeweight="7.5pt">
              <v:stroke joinstyle="miter"/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9B6C4B" w14:textId="77777777" w:rsidR="00756B5A" w:rsidRDefault="00E3153B">
    <w:r>
      <w:rPr>
        <w:noProof/>
      </w:rPr>
      <w:drawing>
        <wp:anchor distT="0" distB="0" distL="114300" distR="114300" simplePos="0" relativeHeight="251697152" behindDoc="0" locked="0" layoutInCell="1" allowOverlap="1" wp14:anchorId="7851B338" wp14:editId="71556D1E">
          <wp:simplePos x="0" y="0"/>
          <wp:positionH relativeFrom="column">
            <wp:posOffset>-685004</wp:posOffset>
          </wp:positionH>
          <wp:positionV relativeFrom="paragraph">
            <wp:posOffset>-220345</wp:posOffset>
          </wp:positionV>
          <wp:extent cx="7765415" cy="941070"/>
          <wp:effectExtent l="0" t="0" r="0" b="0"/>
          <wp:wrapThrough wrapText="bothSides">
            <wp:wrapPolygon edited="0">
              <wp:start x="0" y="0"/>
              <wp:lineTo x="0" y="21241"/>
              <wp:lineTo x="21555" y="21241"/>
              <wp:lineTo x="21555" y="0"/>
              <wp:lineTo x="0" y="0"/>
            </wp:wrapPolygon>
          </wp:wrapThrough>
          <wp:docPr id="743839183" name="Picture 743839183" descr="A yellow and orange triangl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3839183" name="Picture 743839183" descr="A yellow and orange triangle background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7868"/>
                  <a:stretch/>
                </pic:blipFill>
                <pic:spPr bwMode="auto">
                  <a:xfrm>
                    <a:off x="0" y="0"/>
                    <a:ext cx="7765415" cy="9410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397156"/>
    <w:multiLevelType w:val="hybridMultilevel"/>
    <w:tmpl w:val="8DD81C88"/>
    <w:lvl w:ilvl="0" w:tplc="EA762EF6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0449FE"/>
    <w:multiLevelType w:val="hybridMultilevel"/>
    <w:tmpl w:val="99C0F2BC"/>
    <w:lvl w:ilvl="0" w:tplc="CE6463F8">
      <w:start w:val="1"/>
      <w:numFmt w:val="bullet"/>
      <w:pStyle w:val="ListParagraph"/>
      <w:lvlText w:val="•"/>
      <w:lvlJc w:val="left"/>
      <w:pPr>
        <w:ind w:left="1440" w:hanging="360"/>
      </w:pPr>
      <w:rPr>
        <w:rFonts w:ascii="Times New Roman" w:hAnsi="Times New Roman" w:hint="default"/>
        <w:b w:val="0"/>
        <w:i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028563">
    <w:abstractNumId w:val="0"/>
  </w:num>
  <w:num w:numId="2" w16cid:durableId="1033966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075"/>
    <w:rsid w:val="00016C8E"/>
    <w:rsid w:val="00053B0E"/>
    <w:rsid w:val="00062693"/>
    <w:rsid w:val="000653BB"/>
    <w:rsid w:val="0007356B"/>
    <w:rsid w:val="000B4252"/>
    <w:rsid w:val="00187D0C"/>
    <w:rsid w:val="001C53F8"/>
    <w:rsid w:val="00201C80"/>
    <w:rsid w:val="00220381"/>
    <w:rsid w:val="00232314"/>
    <w:rsid w:val="00265373"/>
    <w:rsid w:val="00273824"/>
    <w:rsid w:val="0028290B"/>
    <w:rsid w:val="002D6B2F"/>
    <w:rsid w:val="002E6ABA"/>
    <w:rsid w:val="002F3CFC"/>
    <w:rsid w:val="0034682B"/>
    <w:rsid w:val="00357191"/>
    <w:rsid w:val="003940A2"/>
    <w:rsid w:val="003A433F"/>
    <w:rsid w:val="003A6FF5"/>
    <w:rsid w:val="003A7094"/>
    <w:rsid w:val="003B6F05"/>
    <w:rsid w:val="003C0FA4"/>
    <w:rsid w:val="003D7160"/>
    <w:rsid w:val="00417EAF"/>
    <w:rsid w:val="0042170A"/>
    <w:rsid w:val="00461159"/>
    <w:rsid w:val="004B1075"/>
    <w:rsid w:val="0056316B"/>
    <w:rsid w:val="005B0584"/>
    <w:rsid w:val="005D790C"/>
    <w:rsid w:val="005F15E6"/>
    <w:rsid w:val="00603E11"/>
    <w:rsid w:val="0064121E"/>
    <w:rsid w:val="006764E6"/>
    <w:rsid w:val="006825A3"/>
    <w:rsid w:val="006D178D"/>
    <w:rsid w:val="006E0FED"/>
    <w:rsid w:val="006E3D5E"/>
    <w:rsid w:val="00756B5A"/>
    <w:rsid w:val="00774546"/>
    <w:rsid w:val="007C78B0"/>
    <w:rsid w:val="00851EEF"/>
    <w:rsid w:val="0086029B"/>
    <w:rsid w:val="008678F9"/>
    <w:rsid w:val="009346C7"/>
    <w:rsid w:val="00941CFB"/>
    <w:rsid w:val="009739A6"/>
    <w:rsid w:val="00982BCC"/>
    <w:rsid w:val="00A12542"/>
    <w:rsid w:val="00A246BD"/>
    <w:rsid w:val="00A2707E"/>
    <w:rsid w:val="00A82F39"/>
    <w:rsid w:val="00AB011B"/>
    <w:rsid w:val="00AB49C1"/>
    <w:rsid w:val="00AC3B9D"/>
    <w:rsid w:val="00B4626C"/>
    <w:rsid w:val="00B669CA"/>
    <w:rsid w:val="00BC7D91"/>
    <w:rsid w:val="00C30914"/>
    <w:rsid w:val="00C3782B"/>
    <w:rsid w:val="00C642AB"/>
    <w:rsid w:val="00C701E9"/>
    <w:rsid w:val="00C7085C"/>
    <w:rsid w:val="00D0054D"/>
    <w:rsid w:val="00D13422"/>
    <w:rsid w:val="00D9119A"/>
    <w:rsid w:val="00DC6079"/>
    <w:rsid w:val="00DF68B7"/>
    <w:rsid w:val="00E3153B"/>
    <w:rsid w:val="00E56C1F"/>
    <w:rsid w:val="00E56FAF"/>
    <w:rsid w:val="00EB0670"/>
    <w:rsid w:val="00EB238D"/>
    <w:rsid w:val="00F111DC"/>
    <w:rsid w:val="00F356E7"/>
    <w:rsid w:val="00F3778A"/>
    <w:rsid w:val="00F472F5"/>
    <w:rsid w:val="00F61EBD"/>
    <w:rsid w:val="00F66F2E"/>
    <w:rsid w:val="00F70692"/>
    <w:rsid w:val="00FA0EF6"/>
    <w:rsid w:val="00FA288A"/>
    <w:rsid w:val="00FC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16481"/>
  <w15:chartTrackingRefBased/>
  <w15:docId w15:val="{AC77676A-8D52-45FB-9751-6D5A04013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 Copy"/>
    <w:qFormat/>
    <w:rsid w:val="00461159"/>
    <w:rPr>
      <w:rFonts w:ascii="Raleway" w:hAnsi="Raleway"/>
      <w:color w:val="333333"/>
      <w:sz w:val="22"/>
    </w:rPr>
  </w:style>
  <w:style w:type="paragraph" w:styleId="Heading1">
    <w:name w:val="heading 1"/>
    <w:aliases w:val="Main Title - Marigold"/>
    <w:basedOn w:val="Normal"/>
    <w:next w:val="Normal"/>
    <w:link w:val="Heading1Char"/>
    <w:uiPriority w:val="9"/>
    <w:qFormat/>
    <w:rsid w:val="00FA0EF6"/>
    <w:pPr>
      <w:keepNext/>
      <w:keepLines/>
      <w:spacing w:after="0" w:line="240" w:lineRule="auto"/>
      <w:jc w:val="center"/>
      <w:outlineLvl w:val="0"/>
    </w:pPr>
    <w:rPr>
      <w:rFonts w:ascii="Droid Serif" w:eastAsiaTheme="majorEastAsia" w:hAnsi="Droid Serif" w:cs="Droid Serif"/>
      <w:b/>
      <w:bCs/>
      <w:noProof/>
      <w:color w:val="ED8B00"/>
      <w:sz w:val="40"/>
      <w:szCs w:val="40"/>
    </w:rPr>
  </w:style>
  <w:style w:type="paragraph" w:styleId="Heading2">
    <w:name w:val="heading 2"/>
    <w:aliases w:val="SECONDARY TITLE - GOLD"/>
    <w:basedOn w:val="Normal"/>
    <w:next w:val="Normal"/>
    <w:link w:val="Heading2Char"/>
    <w:uiPriority w:val="9"/>
    <w:qFormat/>
    <w:rsid w:val="009739A6"/>
    <w:pPr>
      <w:keepNext/>
      <w:keepLines/>
      <w:spacing w:after="0"/>
      <w:outlineLvl w:val="1"/>
    </w:pPr>
    <w:rPr>
      <w:rFonts w:cstheme="majorBidi"/>
      <w:b/>
      <w:bCs/>
      <w:color w:val="EAAA00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after="0" w:line="240" w:lineRule="auto"/>
      <w:outlineLvl w:val="2"/>
    </w:pPr>
    <w:rPr>
      <w:rFonts w:asciiTheme="majorHAnsi" w:eastAsiaTheme="majorEastAsia" w:hAnsiTheme="majorHAnsi" w:cstheme="majorBidi"/>
      <w:color w:val="C77C0E" w:themeColor="accent1" w:themeShade="BF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after="360" w:line="240" w:lineRule="auto"/>
      <w:outlineLvl w:val="3"/>
    </w:pPr>
    <w:rPr>
      <w:rFonts w:cstheme="majorBidi"/>
      <w:iCs/>
      <w:color w:val="595959" w:themeColor="text1" w:themeTint="A6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after="0" w:line="240" w:lineRule="auto"/>
      <w:outlineLvl w:val="4"/>
    </w:pPr>
    <w:rPr>
      <w:rFonts w:asciiTheme="majorHAnsi" w:eastAsiaTheme="majorEastAsia" w:hAnsiTheme="majorHAnsi" w:cstheme="majorBidi"/>
      <w:b/>
      <w:color w:val="4E3B30" w:themeColor="text2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line="240" w:lineRule="auto"/>
      <w:outlineLvl w:val="5"/>
    </w:pPr>
    <w:rPr>
      <w:rFonts w:cstheme="majorBidi"/>
      <w:color w:val="C77C0E" w:themeColor="accent1" w:themeShade="BF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after="0" w:line="240" w:lineRule="auto"/>
      <w:outlineLvl w:val="6"/>
    </w:pPr>
    <w:rPr>
      <w:rFonts w:asciiTheme="majorHAnsi" w:eastAsiaTheme="majorEastAsia" w:hAnsiTheme="majorHAnsi" w:cstheme="majorBidi"/>
      <w:b/>
      <w:iCs/>
      <w:color w:val="4E3B30" w:themeColor="text2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rtiaryTitle-Marigold">
    <w:name w:val="Tertiary Title - Marigold"/>
    <w:basedOn w:val="Normal"/>
    <w:qFormat/>
    <w:rsid w:val="00FA0EF6"/>
    <w:rPr>
      <w:rFonts w:ascii="Droid Serif" w:hAnsi="Droid Serif" w:cs="Droid Serif"/>
      <w:b/>
      <w:bCs/>
      <w:i/>
      <w:iCs/>
      <w:color w:val="ED8B00"/>
      <w:sz w:val="24"/>
    </w:rPr>
  </w:style>
  <w:style w:type="paragraph" w:styleId="Salutation">
    <w:name w:val="Salutation"/>
    <w:basedOn w:val="Normal"/>
    <w:next w:val="Normal"/>
    <w:link w:val="SalutationChar"/>
    <w:uiPriority w:val="4"/>
    <w:semiHidden/>
    <w:unhideWhenUsed/>
    <w:qFormat/>
    <w:pPr>
      <w:spacing w:before="800" w:after="580" w:line="240" w:lineRule="auto"/>
    </w:pPr>
  </w:style>
  <w:style w:type="character" w:customStyle="1" w:styleId="SalutationChar">
    <w:name w:val="Salutation Char"/>
    <w:basedOn w:val="DefaultParagraphFont"/>
    <w:link w:val="Salutation"/>
    <w:uiPriority w:val="4"/>
    <w:semiHidden/>
  </w:style>
  <w:style w:type="paragraph" w:styleId="Signature">
    <w:name w:val="Signature"/>
    <w:basedOn w:val="Normal"/>
    <w:link w:val="SignatureChar"/>
    <w:uiPriority w:val="6"/>
    <w:semiHidden/>
    <w:unhideWhenUsed/>
    <w:qFormat/>
    <w:pPr>
      <w:spacing w:before="720" w:after="280" w:line="240" w:lineRule="auto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ignatureChar">
    <w:name w:val="Signature Char"/>
    <w:basedOn w:val="DefaultParagraphFont"/>
    <w:link w:val="Signature"/>
    <w:uiPriority w:val="6"/>
    <w:semiHidden/>
  </w:style>
  <w:style w:type="character" w:customStyle="1" w:styleId="Heading1Char">
    <w:name w:val="Heading 1 Char"/>
    <w:aliases w:val="Main Title - Marigold Char"/>
    <w:basedOn w:val="DefaultParagraphFont"/>
    <w:link w:val="Heading1"/>
    <w:uiPriority w:val="9"/>
    <w:rsid w:val="00FA0EF6"/>
    <w:rPr>
      <w:rFonts w:ascii="Droid Serif" w:eastAsiaTheme="majorEastAsia" w:hAnsi="Droid Serif" w:cs="Droid Serif"/>
      <w:b/>
      <w:bCs/>
      <w:noProof/>
      <w:color w:val="ED8B00"/>
      <w:sz w:val="40"/>
      <w:szCs w:val="40"/>
    </w:rPr>
  </w:style>
  <w:style w:type="character" w:customStyle="1" w:styleId="Heading2Char">
    <w:name w:val="Heading 2 Char"/>
    <w:aliases w:val="SECONDARY TITLE - GOLD Char"/>
    <w:basedOn w:val="DefaultParagraphFont"/>
    <w:link w:val="Heading2"/>
    <w:uiPriority w:val="9"/>
    <w:rsid w:val="009739A6"/>
    <w:rPr>
      <w:rFonts w:ascii="Raleway" w:hAnsi="Raleway" w:cstheme="majorBidi"/>
      <w:b/>
      <w:bCs/>
      <w:color w:val="EAAA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079"/>
    <w:rPr>
      <w:rFonts w:asciiTheme="majorHAnsi" w:eastAsiaTheme="majorEastAsia" w:hAnsiTheme="majorHAnsi" w:cstheme="majorBidi"/>
      <w:color w:val="C77C0E" w:themeColor="accent1" w:themeShade="BF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079"/>
    <w:rPr>
      <w:rFonts w:cstheme="majorBidi"/>
      <w:iCs/>
      <w:color w:val="595959" w:themeColor="text1" w:themeTint="A6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079"/>
    <w:rPr>
      <w:rFonts w:asciiTheme="majorHAnsi" w:eastAsiaTheme="majorEastAsia" w:hAnsiTheme="majorHAnsi" w:cstheme="majorBidi"/>
      <w:b/>
      <w:color w:val="4E3B30" w:themeColor="text2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079"/>
    <w:rPr>
      <w:rFonts w:cstheme="majorBidi"/>
      <w:color w:val="C77C0E" w:themeColor="accent1" w:themeShade="BF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079"/>
    <w:rPr>
      <w:rFonts w:asciiTheme="majorHAnsi" w:eastAsiaTheme="majorEastAsia" w:hAnsiTheme="majorHAnsi" w:cstheme="majorBidi"/>
      <w:b/>
      <w:iCs/>
      <w:color w:val="4E3B30" w:themeColor="text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079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DC607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E31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53B"/>
    <w:rPr>
      <w:rFonts w:ascii="Raleway" w:hAnsi="Raleway"/>
      <w:color w:val="333333"/>
      <w:sz w:val="22"/>
    </w:rPr>
  </w:style>
  <w:style w:type="paragraph" w:styleId="Footer">
    <w:name w:val="footer"/>
    <w:basedOn w:val="Normal"/>
    <w:link w:val="FooterChar"/>
    <w:uiPriority w:val="99"/>
    <w:unhideWhenUsed/>
    <w:rsid w:val="00E31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53B"/>
    <w:rPr>
      <w:rFonts w:ascii="Raleway" w:hAnsi="Raleway"/>
      <w:color w:val="333333"/>
      <w:sz w:val="22"/>
    </w:rPr>
  </w:style>
  <w:style w:type="paragraph" w:customStyle="1" w:styleId="checklist">
    <w:name w:val="checklist"/>
    <w:basedOn w:val="Normal"/>
    <w:qFormat/>
    <w:rsid w:val="00461159"/>
    <w:pPr>
      <w:spacing w:before="60" w:after="60" w:line="264" w:lineRule="auto"/>
      <w:ind w:left="357" w:hanging="357"/>
    </w:pPr>
    <w:rPr>
      <w:rFonts w:ascii="Times New Roman" w:eastAsia="Arial" w:hAnsi="Times New Roman" w:cs="Arial"/>
      <w:color w:val="auto"/>
      <w:szCs w:val="22"/>
      <w:lang w:val="en-GB" w:eastAsia="en-US"/>
    </w:rPr>
  </w:style>
  <w:style w:type="paragraph" w:styleId="ListParagraph">
    <w:name w:val="List Paragraph"/>
    <w:basedOn w:val="Normal"/>
    <w:uiPriority w:val="34"/>
    <w:rsid w:val="00461159"/>
    <w:pPr>
      <w:numPr>
        <w:numId w:val="2"/>
      </w:numPr>
      <w:spacing w:before="60" w:after="60" w:line="264" w:lineRule="auto"/>
      <w:contextualSpacing/>
    </w:pPr>
    <w:rPr>
      <w:rFonts w:ascii="Times New Roman" w:eastAsia="Arial" w:hAnsi="Times New Roman" w:cs="Arial"/>
      <w:color w:val="auto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indy\OneDrive\Documents\VALUE%20Mike%20and%20Cindy\Certificate%20Program\Templates%20with%20AKPsi%20and%20Commonwealth%20branding\Collegian%20Memo.dotx" TargetMode="External"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Custom 100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516ed74-28ae-45b7-bcb4-194ef6174a46">
      <Terms xmlns="http://schemas.microsoft.com/office/infopath/2007/PartnerControls"/>
    </lcf76f155ced4ddcb4097134ff3c332f>
    <TaxCatchAll xmlns="97d3b9a0-a545-47d4-b5be-27a1d4ed009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426339F245CE438391372BA35671A2" ma:contentTypeVersion="17" ma:contentTypeDescription="Create a new document." ma:contentTypeScope="" ma:versionID="3ef68af5acbf5a9da642afa56ee5ecce">
  <xsd:schema xmlns:xsd="http://www.w3.org/2001/XMLSchema" xmlns:xs="http://www.w3.org/2001/XMLSchema" xmlns:p="http://schemas.microsoft.com/office/2006/metadata/properties" xmlns:ns2="9516ed74-28ae-45b7-bcb4-194ef6174a46" xmlns:ns3="97d3b9a0-a545-47d4-b5be-27a1d4ed009b" targetNamespace="http://schemas.microsoft.com/office/2006/metadata/properties" ma:root="true" ma:fieldsID="2d33dd0b4baf65c60c3bf6713798bf3b" ns2:_="" ns3:_="">
    <xsd:import namespace="9516ed74-28ae-45b7-bcb4-194ef6174a46"/>
    <xsd:import namespace="97d3b9a0-a545-47d4-b5be-27a1d4ed00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6ed74-28ae-45b7-bcb4-194ef6174a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a2c9b39-f881-43e4-aa91-a949065353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3b9a0-a545-47d4-b5be-27a1d4ed009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d0e80de-050e-4800-b864-9c3982e60631}" ma:internalName="TaxCatchAll" ma:showField="CatchAllData" ma:web="97d3b9a0-a545-47d4-b5be-27a1d4ed00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4AAEAD-E6F6-459E-8E34-5F6CD5B344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ABA5F1-A35C-419C-B78F-4056F7C795C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DF26E62-C12E-4691-8302-5FCD6F48C334}">
  <ds:schemaRefs>
    <ds:schemaRef ds:uri="http://schemas.microsoft.com/office/2006/metadata/properties"/>
    <ds:schemaRef ds:uri="http://schemas.microsoft.com/office/infopath/2007/PartnerControls"/>
    <ds:schemaRef ds:uri="9516ed74-28ae-45b7-bcb4-194ef6174a46"/>
    <ds:schemaRef ds:uri="97d3b9a0-a545-47d4-b5be-27a1d4ed009b"/>
  </ds:schemaRefs>
</ds:datastoreItem>
</file>

<file path=customXml/itemProps4.xml><?xml version="1.0" encoding="utf-8"?>
<ds:datastoreItem xmlns:ds="http://schemas.openxmlformats.org/officeDocument/2006/customXml" ds:itemID="{BAA1C6C3-A57D-44C5-BA2C-0C0F4C6DDF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16ed74-28ae-45b7-bcb4-194ef6174a46"/>
    <ds:schemaRef ds:uri="97d3b9a0-a545-47d4-b5be-27a1d4ed00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Collegian Memo</Template>
  <TotalTime>12</TotalTime>
  <Pages>2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Rose</dc:creator>
  <cp:keywords/>
  <dc:description/>
  <cp:lastModifiedBy>Rose, Cindy</cp:lastModifiedBy>
  <cp:revision>7</cp:revision>
  <dcterms:created xsi:type="dcterms:W3CDTF">2024-10-25T17:33:00Z</dcterms:created>
  <dcterms:modified xsi:type="dcterms:W3CDTF">2024-11-06T21:30:00Z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0x010100DD426339F245CE438391372BA35671A2</vt:lpwstr>
  </property>
</Properties>
</file>